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398A495A" w14:textId="24BC71FB" w:rsidR="0056043E" w:rsidRPr="002F41A8" w:rsidRDefault="0056043E" w:rsidP="0056043E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Pr="002F41A8">
        <w:rPr>
          <w:rFonts w:hint="eastAsia"/>
          <w:sz w:val="32"/>
          <w:szCs w:val="32"/>
        </w:rPr>
        <w:t>20</w:t>
      </w:r>
      <w:r w:rsidR="000441C0">
        <w:rPr>
          <w:rFonts w:hint="eastAsia"/>
          <w:sz w:val="32"/>
          <w:szCs w:val="32"/>
        </w:rPr>
        <w:t>2</w:t>
      </w:r>
      <w:r w:rsidR="00010C2E">
        <w:rPr>
          <w:rFonts w:hint="eastAsia"/>
          <w:sz w:val="32"/>
          <w:szCs w:val="32"/>
        </w:rPr>
        <w:t>3</w:t>
      </w:r>
      <w:r w:rsidRPr="002F41A8">
        <w:rPr>
          <w:rFonts w:hint="eastAsia"/>
          <w:sz w:val="32"/>
          <w:szCs w:val="32"/>
        </w:rPr>
        <w:t>-20</w:t>
      </w:r>
      <w:r>
        <w:rPr>
          <w:rFonts w:hint="eastAsia"/>
          <w:sz w:val="32"/>
          <w:szCs w:val="32"/>
        </w:rPr>
        <w:t>2</w:t>
      </w:r>
      <w:r w:rsidR="00010C2E">
        <w:rPr>
          <w:rFonts w:hint="eastAsia"/>
          <w:sz w:val="32"/>
          <w:szCs w:val="32"/>
        </w:rPr>
        <w:t>4</w:t>
      </w:r>
      <w:r w:rsidRPr="002F41A8"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 w:rsidRPr="002F41A8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2</w:t>
      </w:r>
      <w:r w:rsidRPr="002F41A8">
        <w:rPr>
          <w:rFonts w:hint="eastAsia"/>
          <w:sz w:val="32"/>
          <w:szCs w:val="32"/>
        </w:rPr>
        <w:t>学期</w:t>
      </w:r>
    </w:p>
    <w:p w14:paraId="092CD16C" w14:textId="77777777" w:rsidR="0056043E" w:rsidRDefault="0056043E" w:rsidP="0056043E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557396">
        <w:rPr>
          <w:rFonts w:hint="eastAsia"/>
          <w:b/>
          <w:sz w:val="44"/>
          <w:szCs w:val="44"/>
          <w:u w:val="single"/>
        </w:rPr>
        <w:t>数据库</w:t>
      </w:r>
      <w:r w:rsidR="00D10EE2">
        <w:rPr>
          <w:rFonts w:hint="eastAsia"/>
          <w:b/>
          <w:sz w:val="44"/>
          <w:szCs w:val="44"/>
          <w:u w:val="single"/>
        </w:rPr>
        <w:t>系统</w:t>
      </w:r>
      <w:r w:rsidR="00557396">
        <w:rPr>
          <w:rFonts w:hint="eastAsia"/>
          <w:b/>
          <w:sz w:val="44"/>
          <w:szCs w:val="44"/>
          <w:u w:val="single"/>
        </w:rPr>
        <w:t>原理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176AD9E7" w14:textId="77777777" w:rsidR="0056043E" w:rsidRPr="00557396" w:rsidRDefault="0056043E" w:rsidP="0056043E">
      <w:pPr>
        <w:jc w:val="center"/>
        <w:rPr>
          <w:b/>
          <w:szCs w:val="21"/>
        </w:rPr>
      </w:pPr>
      <w:r w:rsidRPr="00557396">
        <w:rPr>
          <w:rFonts w:hint="eastAsia"/>
          <w:b/>
          <w:szCs w:val="21"/>
        </w:rPr>
        <w:t>课号：</w:t>
      </w:r>
      <w:r w:rsidRPr="00557396">
        <w:rPr>
          <w:rFonts w:hint="eastAsia"/>
          <w:b/>
          <w:szCs w:val="21"/>
        </w:rPr>
        <w:t xml:space="preserve"> </w:t>
      </w:r>
      <w:r w:rsidR="00351E89">
        <w:rPr>
          <w:rFonts w:hint="eastAsia"/>
          <w:b/>
          <w:szCs w:val="21"/>
        </w:rPr>
        <w:t xml:space="preserve"> </w:t>
      </w:r>
      <w:r w:rsidRPr="00557396">
        <w:rPr>
          <w:rFonts w:hint="eastAsia"/>
          <w:b/>
          <w:szCs w:val="21"/>
        </w:rPr>
        <w:t xml:space="preserve">  </w:t>
      </w:r>
      <w:r w:rsidR="006359A3">
        <w:rPr>
          <w:rFonts w:hint="eastAsia"/>
          <w:b/>
          <w:szCs w:val="21"/>
        </w:rPr>
        <w:t>2322102</w:t>
      </w:r>
      <w:r w:rsidRPr="00557396">
        <w:rPr>
          <w:rFonts w:hint="eastAsia"/>
          <w:b/>
          <w:szCs w:val="21"/>
        </w:rPr>
        <w:t xml:space="preserve">       </w:t>
      </w:r>
      <w:r w:rsidRPr="00557396">
        <w:rPr>
          <w:rFonts w:hint="eastAsia"/>
          <w:b/>
          <w:szCs w:val="21"/>
        </w:rPr>
        <w:t>任课老师：</w:t>
      </w:r>
      <w:r w:rsidR="00557396" w:rsidRPr="00557396">
        <w:rPr>
          <w:rFonts w:hint="eastAsia"/>
          <w:b/>
          <w:szCs w:val="21"/>
        </w:rPr>
        <w:t>刘洪波</w:t>
      </w:r>
    </w:p>
    <w:p w14:paraId="79363933" w14:textId="77777777" w:rsidR="00557396" w:rsidRPr="00207823" w:rsidRDefault="00557396" w:rsidP="0056043E">
      <w:pPr>
        <w:jc w:val="center"/>
        <w:rPr>
          <w:b/>
          <w:sz w:val="18"/>
          <w:szCs w:val="18"/>
        </w:rPr>
      </w:pPr>
    </w:p>
    <w:tbl>
      <w:tblPr>
        <w:tblW w:w="4565" w:type="pct"/>
        <w:jc w:val="center"/>
        <w:tblLook w:val="01E0" w:firstRow="1" w:lastRow="1" w:firstColumn="1" w:lastColumn="1" w:noHBand="0" w:noVBand="0"/>
      </w:tblPr>
      <w:tblGrid>
        <w:gridCol w:w="1392"/>
        <w:gridCol w:w="3359"/>
        <w:gridCol w:w="1241"/>
        <w:gridCol w:w="3005"/>
      </w:tblGrid>
      <w:tr w:rsidR="00557396" w14:paraId="1F4F6657" w14:textId="77777777" w:rsidTr="00557396">
        <w:trPr>
          <w:trHeight w:val="45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303D41E7" w14:textId="77777777" w:rsidR="00557396" w:rsidRDefault="00557396" w:rsidP="00092FE9">
            <w:pPr>
              <w:jc w:val="lef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760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1615CF" w14:textId="77777777" w:rsidR="00557396" w:rsidRPr="000534A9" w:rsidRDefault="00557396" w:rsidP="00640AAA">
            <w:pPr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proofErr w:type="gramStart"/>
            <w:r>
              <w:rPr>
                <w:rFonts w:hint="eastAsia"/>
                <w:b/>
              </w:rPr>
              <w:t>一</w:t>
            </w:r>
            <w:proofErr w:type="gramEnd"/>
            <w:r w:rsidRPr="000534A9">
              <w:rPr>
                <w:rFonts w:hint="eastAsia"/>
                <w:b/>
              </w:rPr>
              <w:t xml:space="preserve">  </w:t>
            </w:r>
            <w:r w:rsidR="00640AAA">
              <w:rPr>
                <w:rFonts w:hint="eastAsia"/>
                <w:b/>
              </w:rPr>
              <w:t>数据库管理系统软件的使用及</w:t>
            </w:r>
            <w:r w:rsidRPr="00DD430B">
              <w:rPr>
                <w:rFonts w:hint="eastAsia"/>
                <w:b/>
              </w:rPr>
              <w:t>数据定义</w:t>
            </w:r>
          </w:p>
        </w:tc>
      </w:tr>
      <w:tr w:rsidR="003C6F41" w14:paraId="4BC5315A" w14:textId="77777777" w:rsidTr="00557396">
        <w:trPr>
          <w:trHeight w:val="47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4415DDAA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E5963B" w14:textId="77777777" w:rsidR="003C6F41" w:rsidRPr="002F41A8" w:rsidRDefault="003C6F41" w:rsidP="00092FE9">
            <w:pPr>
              <w:jc w:val="left"/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2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C11640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7F4D4C" w14:textId="77777777" w:rsidR="003C6F41" w:rsidRPr="00DE137A" w:rsidRDefault="001E455C" w:rsidP="00092FE9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</w:tr>
      <w:tr w:rsidR="003C6F41" w14:paraId="50EC174B" w14:textId="77777777" w:rsidTr="00557396">
        <w:trPr>
          <w:trHeight w:val="469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6703343E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F8139B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4814D60F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64D27E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3C6F41" w14:paraId="55ECEF85" w14:textId="77777777" w:rsidTr="00557396">
        <w:trPr>
          <w:trHeight w:val="468"/>
          <w:jc w:val="center"/>
        </w:trPr>
        <w:tc>
          <w:tcPr>
            <w:tcW w:w="139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C468B31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7605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567C58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 w:rsidR="003C6F41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3</w:t>
            </w:r>
            <w:r w:rsidR="003C6F41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30</w:t>
            </w:r>
            <w:r w:rsidR="003C6F41">
              <w:rPr>
                <w:rFonts w:hint="eastAsia"/>
                <w:b/>
              </w:rPr>
              <w:t>日</w:t>
            </w:r>
          </w:p>
        </w:tc>
      </w:tr>
    </w:tbl>
    <w:p w14:paraId="7DAD99F4" w14:textId="77777777" w:rsidR="0056043E" w:rsidRDefault="0056043E" w:rsidP="00092FE9">
      <w:pPr>
        <w:jc w:val="center"/>
      </w:pPr>
    </w:p>
    <w:p w14:paraId="07F82147" w14:textId="77777777" w:rsidR="008B229F" w:rsidRDefault="001A1322" w:rsidP="008B229F">
      <w:pPr>
        <w:ind w:firstLineChars="49" w:firstLine="138"/>
        <w:rPr>
          <w:rFonts w:eastAsia="楷体_GB2312"/>
          <w:b/>
          <w:bCs/>
          <w:sz w:val="28"/>
        </w:rPr>
      </w:pPr>
      <w:proofErr w:type="gramStart"/>
      <w:r>
        <w:rPr>
          <w:rFonts w:eastAsia="楷体_GB2312" w:hint="eastAsia"/>
          <w:b/>
          <w:bCs/>
          <w:sz w:val="28"/>
        </w:rPr>
        <w:t>一</w:t>
      </w:r>
      <w:proofErr w:type="gramEnd"/>
      <w:r>
        <w:rPr>
          <w:rFonts w:eastAsia="楷体_GB2312" w:hint="eastAsia"/>
          <w:b/>
          <w:bCs/>
          <w:sz w:val="28"/>
        </w:rPr>
        <w:t>．实验目的</w:t>
      </w:r>
    </w:p>
    <w:p w14:paraId="5521492E" w14:textId="77777777" w:rsidR="008B229F" w:rsidRDefault="008B229F" w:rsidP="008B229F">
      <w:pPr>
        <w:ind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</w:t>
      </w:r>
      <w:r>
        <w:rPr>
          <w:rFonts w:ascii="宋体" w:hAnsi="宋体" w:hint="eastAsia"/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“对象资源管理器”及查询的定义方法使用方法；</w:t>
      </w:r>
    </w:p>
    <w:p w14:paraId="79013FE0" w14:textId="77777777" w:rsidR="008B229F" w:rsidRPr="002C1358" w:rsidRDefault="008B229F" w:rsidP="008B229F">
      <w:pPr>
        <w:ind w:firstLineChars="100" w:firstLine="240"/>
        <w:rPr>
          <w:color w:val="000000"/>
          <w:sz w:val="24"/>
        </w:rPr>
      </w:pPr>
      <w:r w:rsidRPr="002C1358">
        <w:rPr>
          <w:rFonts w:hint="eastAsia"/>
          <w:color w:val="000000"/>
          <w:sz w:val="24"/>
        </w:rPr>
        <w:t>2</w:t>
      </w:r>
      <w:r w:rsidRPr="002C1358">
        <w:rPr>
          <w:rFonts w:hint="eastAsia"/>
          <w:color w:val="000000"/>
          <w:sz w:val="24"/>
        </w:rPr>
        <w:t>．熟悉数据库建模及</w:t>
      </w:r>
      <w:r w:rsidRPr="002C1358">
        <w:rPr>
          <w:rFonts w:hint="eastAsia"/>
          <w:color w:val="000000"/>
          <w:sz w:val="24"/>
        </w:rPr>
        <w:t>E/R</w:t>
      </w:r>
      <w:r w:rsidRPr="002C1358">
        <w:rPr>
          <w:rFonts w:hint="eastAsia"/>
          <w:color w:val="000000"/>
          <w:sz w:val="24"/>
        </w:rPr>
        <w:t>图的画法；</w:t>
      </w:r>
    </w:p>
    <w:p w14:paraId="3FFC703B" w14:textId="77777777" w:rsidR="008B229F" w:rsidRDefault="008B229F" w:rsidP="008B229F">
      <w:pPr>
        <w:ind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．掌握SQL Server 中数据库、及数据表的建立与管理方法；</w:t>
      </w:r>
    </w:p>
    <w:p w14:paraId="526A6B03" w14:textId="77777777" w:rsidR="008B229F" w:rsidRDefault="008B229F" w:rsidP="008B229F">
      <w:pPr>
        <w:ind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．掌握数据的导入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 w:hint="eastAsia"/>
          <w:color w:val="000000"/>
          <w:sz w:val="24"/>
        </w:rPr>
        <w:t>导出及数据库备份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 w:hint="eastAsia"/>
          <w:color w:val="000000"/>
          <w:sz w:val="24"/>
        </w:rPr>
        <w:t>还原方法。</w:t>
      </w:r>
    </w:p>
    <w:p w14:paraId="57983B4A" w14:textId="77777777" w:rsidR="001A1322" w:rsidRDefault="001A1322" w:rsidP="001A1322">
      <w:pPr>
        <w:ind w:firstLineChars="100" w:firstLine="281"/>
        <w:rPr>
          <w:rFonts w:ascii="宋体" w:hAnsi="宋体"/>
          <w:color w:val="000000"/>
          <w:sz w:val="24"/>
        </w:rPr>
      </w:pPr>
      <w:r>
        <w:rPr>
          <w:rFonts w:eastAsia="楷体_GB2312" w:hint="eastAsia"/>
          <w:b/>
          <w:bCs/>
          <w:color w:val="000000"/>
          <w:sz w:val="28"/>
        </w:rPr>
        <w:t>二．实验内容</w:t>
      </w:r>
    </w:p>
    <w:p w14:paraId="062760A0" w14:textId="77777777" w:rsidR="0075764C" w:rsidRDefault="0075764C" w:rsidP="0075764C">
      <w:pPr>
        <w:ind w:firstLineChars="150" w:firstLine="360"/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1．以金融数据模型为例，创建数据库和表</w:t>
      </w:r>
    </w:p>
    <w:p w14:paraId="2FB28C54" w14:textId="77777777" w:rsidR="0075764C" w:rsidRDefault="0075764C" w:rsidP="0075764C">
      <w:pPr>
        <w:jc w:val="center"/>
        <w:rPr>
          <w:color w:val="000000"/>
          <w:sz w:val="24"/>
        </w:rPr>
      </w:pPr>
    </w:p>
    <w:p w14:paraId="6FBE40D0" w14:textId="77777777" w:rsidR="0075764C" w:rsidRDefault="0075764C" w:rsidP="0075764C">
      <w:pPr>
        <w:jc w:val="center"/>
        <w:rPr>
          <w:color w:val="000000"/>
          <w:sz w:val="24"/>
        </w:rPr>
      </w:pPr>
    </w:p>
    <w:p w14:paraId="70C964A5" w14:textId="77777777" w:rsidR="0075764C" w:rsidRDefault="0075764C" w:rsidP="0075764C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1-1 </w:t>
      </w:r>
      <w:r>
        <w:rPr>
          <w:rFonts w:hint="eastAsia"/>
          <w:color w:val="000000"/>
          <w:sz w:val="24"/>
        </w:rPr>
        <w:t>创建</w:t>
      </w:r>
      <w:r w:rsidR="00FA00B0">
        <w:rPr>
          <w:rFonts w:hint="eastAsia"/>
          <w:color w:val="000000"/>
          <w:sz w:val="24"/>
        </w:rPr>
        <w:t>金融数据库</w:t>
      </w:r>
      <w:r>
        <w:rPr>
          <w:rFonts w:hint="eastAsia"/>
          <w:color w:val="000000"/>
          <w:sz w:val="24"/>
        </w:rPr>
        <w:t>窗口图</w:t>
      </w:r>
    </w:p>
    <w:p w14:paraId="7926FC28" w14:textId="77777777" w:rsidR="0075764C" w:rsidRDefault="006F7847" w:rsidP="0075764C">
      <w:pPr>
        <w:jc w:val="center"/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7DAE0CAB" wp14:editId="1928ED91">
            <wp:extent cx="3696021" cy="2918713"/>
            <wp:effectExtent l="0" t="0" r="0" b="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6FF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9239" w14:textId="77777777" w:rsidR="0075764C" w:rsidRDefault="0075764C" w:rsidP="0075764C">
      <w:pPr>
        <w:jc w:val="center"/>
        <w:rPr>
          <w:color w:val="000000"/>
          <w:sz w:val="24"/>
        </w:rPr>
      </w:pPr>
    </w:p>
    <w:p w14:paraId="2F8A931D" w14:textId="77777777" w:rsidR="0075764C" w:rsidRDefault="0075764C" w:rsidP="0075764C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1-2 </w:t>
      </w:r>
      <w:r>
        <w:rPr>
          <w:rFonts w:hint="eastAsia"/>
          <w:color w:val="000000"/>
          <w:sz w:val="24"/>
        </w:rPr>
        <w:t>表设计窗口图</w:t>
      </w:r>
    </w:p>
    <w:p w14:paraId="723A836B" w14:textId="77777777" w:rsidR="0075764C" w:rsidRDefault="00B548E5" w:rsidP="0075764C">
      <w:pPr>
        <w:jc w:val="center"/>
        <w:rPr>
          <w:color w:val="000000"/>
          <w:sz w:val="24"/>
        </w:rPr>
      </w:pPr>
      <w:r>
        <w:rPr>
          <w:noProof/>
          <w:color w:val="000000"/>
          <w:sz w:val="24"/>
        </w:rPr>
        <w:lastRenderedPageBreak/>
        <w:drawing>
          <wp:inline distT="0" distB="0" distL="0" distR="0" wp14:anchorId="522E8773" wp14:editId="5E0F3452">
            <wp:extent cx="6120130" cy="2515235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488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8F70" w14:textId="77777777" w:rsidR="00B548E5" w:rsidRDefault="00B548E5" w:rsidP="00B548E5">
      <w:pPr>
        <w:ind w:firstLineChars="400" w:firstLine="960"/>
        <w:jc w:val="left"/>
        <w:rPr>
          <w:color w:val="000000"/>
          <w:sz w:val="24"/>
        </w:rPr>
      </w:pPr>
    </w:p>
    <w:p w14:paraId="611BA75C" w14:textId="77777777" w:rsidR="00B548E5" w:rsidRDefault="00B548E5" w:rsidP="00B548E5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1-3 </w:t>
      </w:r>
      <w:r>
        <w:rPr>
          <w:rFonts w:hint="eastAsia"/>
          <w:color w:val="000000"/>
          <w:sz w:val="24"/>
        </w:rPr>
        <w:t>表设计窗口图</w:t>
      </w:r>
    </w:p>
    <w:p w14:paraId="7CF04EEF" w14:textId="77777777" w:rsidR="0075764C" w:rsidRDefault="000C0935" w:rsidP="0075764C">
      <w:pPr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08571D10" wp14:editId="1102982D">
            <wp:extent cx="6120130" cy="2588260"/>
            <wp:effectExtent l="0" t="0" r="0" b="254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715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10D9" w14:textId="77777777" w:rsidR="000C0935" w:rsidRDefault="000C0935" w:rsidP="000C0935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1-4 </w:t>
      </w:r>
      <w:r>
        <w:rPr>
          <w:rFonts w:hint="eastAsia"/>
          <w:color w:val="000000"/>
          <w:sz w:val="24"/>
        </w:rPr>
        <w:t>表设计窗口图</w:t>
      </w:r>
    </w:p>
    <w:p w14:paraId="6BC02F91" w14:textId="77777777" w:rsidR="00353B7F" w:rsidRDefault="005665E4" w:rsidP="0075764C">
      <w:pPr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2B94B404" wp14:editId="02CAC3BD">
            <wp:extent cx="6120130" cy="220980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6F6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CC9B" w14:textId="77777777" w:rsidR="00353B7F" w:rsidRDefault="00353B7F" w:rsidP="0075764C">
      <w:pPr>
        <w:rPr>
          <w:color w:val="000000"/>
          <w:sz w:val="24"/>
        </w:rPr>
      </w:pPr>
    </w:p>
    <w:p w14:paraId="2BCF24C3" w14:textId="77777777" w:rsidR="00353B7F" w:rsidRDefault="00353B7F" w:rsidP="0075764C">
      <w:pPr>
        <w:rPr>
          <w:color w:val="000000"/>
          <w:sz w:val="24"/>
        </w:rPr>
      </w:pPr>
    </w:p>
    <w:p w14:paraId="44C20722" w14:textId="77777777" w:rsidR="0075764C" w:rsidRDefault="0075764C" w:rsidP="0075764C">
      <w:pPr>
        <w:tabs>
          <w:tab w:val="num" w:pos="-1080"/>
        </w:tabs>
        <w:ind w:firstLineChars="125" w:firstLine="3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</w:t>
      </w:r>
      <w:r>
        <w:rPr>
          <w:rFonts w:ascii="黑体" w:eastAsia="黑体" w:hint="eastAsia"/>
          <w:sz w:val="24"/>
        </w:rPr>
        <w:t>．向各表中插入数据</w:t>
      </w:r>
    </w:p>
    <w:p w14:paraId="62988954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①用自己和同学的信息在客户表中插入2条记录。</w:t>
      </w:r>
    </w:p>
    <w:p w14:paraId="10D93D86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</w:p>
    <w:p w14:paraId="791A07A1" w14:textId="77777777" w:rsidR="0075764C" w:rsidRDefault="0075764C" w:rsidP="0075764C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2-1 </w:t>
      </w:r>
      <w:r w:rsidR="00FA00B0">
        <w:rPr>
          <w:rFonts w:hint="eastAsia"/>
          <w:color w:val="000000"/>
          <w:sz w:val="24"/>
        </w:rPr>
        <w:t>客户</w:t>
      </w:r>
      <w:r>
        <w:rPr>
          <w:rFonts w:hint="eastAsia"/>
          <w:color w:val="000000"/>
          <w:sz w:val="24"/>
        </w:rPr>
        <w:t>数据录入窗口图</w:t>
      </w:r>
    </w:p>
    <w:p w14:paraId="76A3B667" w14:textId="77777777" w:rsidR="0075764C" w:rsidRDefault="005665E4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37C3EBAC" wp14:editId="7235004C">
            <wp:extent cx="6120130" cy="1858010"/>
            <wp:effectExtent l="0" t="0" r="0" b="889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982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84A2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 w:hint="eastAsia"/>
          <w:sz w:val="24"/>
        </w:rPr>
        <w:t>在理财产品表中插入一条记录。</w:t>
      </w:r>
    </w:p>
    <w:p w14:paraId="7981EE06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proofErr w:type="gramStart"/>
      <w:r>
        <w:rPr>
          <w:rFonts w:ascii="宋体" w:hAnsi="宋体" w:hint="eastAsia"/>
          <w:sz w:val="24"/>
        </w:rPr>
        <w:t>桂盈5号</w:t>
      </w:r>
      <w:proofErr w:type="gramEnd"/>
      <w:r>
        <w:rPr>
          <w:rFonts w:ascii="宋体" w:hAnsi="宋体" w:hint="eastAsia"/>
          <w:sz w:val="24"/>
        </w:rPr>
        <w:t>、2021005、低风险年利率5%、100000、3</w:t>
      </w:r>
    </w:p>
    <w:p w14:paraId="08955EB6" w14:textId="77777777" w:rsidR="0075764C" w:rsidRDefault="0075764C" w:rsidP="0075764C">
      <w:pPr>
        <w:ind w:firstLineChars="225" w:firstLine="540"/>
        <w:rPr>
          <w:color w:val="000000"/>
          <w:sz w:val="24"/>
        </w:rPr>
      </w:pPr>
    </w:p>
    <w:p w14:paraId="655F14CD" w14:textId="77777777" w:rsidR="00AE2EFF" w:rsidRDefault="00AE2EFF" w:rsidP="0075764C">
      <w:pPr>
        <w:ind w:firstLineChars="225" w:firstLine="540"/>
        <w:rPr>
          <w:color w:val="000000"/>
          <w:sz w:val="24"/>
        </w:rPr>
      </w:pPr>
    </w:p>
    <w:p w14:paraId="0BADEE84" w14:textId="77777777" w:rsidR="0075764C" w:rsidRDefault="0075764C" w:rsidP="0075764C">
      <w:pPr>
        <w:ind w:firstLineChars="225" w:firstLine="540"/>
        <w:jc w:val="center"/>
        <w:rPr>
          <w:rFonts w:ascii="宋体" w:hAnsi="宋体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2-2 </w:t>
      </w:r>
      <w:r w:rsidR="00FA00B0">
        <w:rPr>
          <w:rFonts w:hint="eastAsia"/>
          <w:color w:val="000000"/>
          <w:sz w:val="24"/>
        </w:rPr>
        <w:t>理财产品</w:t>
      </w:r>
      <w:r>
        <w:rPr>
          <w:rFonts w:hint="eastAsia"/>
          <w:color w:val="000000"/>
          <w:sz w:val="24"/>
        </w:rPr>
        <w:t>数据录入窗口图</w:t>
      </w:r>
    </w:p>
    <w:p w14:paraId="2AA402F7" w14:textId="77777777" w:rsidR="0075764C" w:rsidRDefault="005665E4" w:rsidP="0075764C">
      <w:pPr>
        <w:ind w:firstLineChars="300" w:firstLine="630"/>
      </w:pPr>
      <w:r>
        <w:rPr>
          <w:noProof/>
        </w:rPr>
        <w:drawing>
          <wp:inline distT="0" distB="0" distL="0" distR="0" wp14:anchorId="76595A25" wp14:editId="5CE42511">
            <wp:extent cx="6120130" cy="2075815"/>
            <wp:effectExtent l="0" t="0" r="0" b="635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152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7C5E" w14:textId="77777777" w:rsidR="0075764C" w:rsidRDefault="0075764C" w:rsidP="0075764C">
      <w:pPr>
        <w:rPr>
          <w:rFonts w:ascii="宋体" w:hAnsi="宋体"/>
          <w:sz w:val="24"/>
        </w:rPr>
      </w:pPr>
      <w:r>
        <w:rPr>
          <w:rFonts w:hint="eastAsia"/>
        </w:rPr>
        <w:t xml:space="preserve">     </w:t>
      </w:r>
      <w:r>
        <w:rPr>
          <w:rFonts w:ascii="宋体" w:hAnsi="宋体" w:hint="eastAsia"/>
          <w:sz w:val="24"/>
        </w:rPr>
        <w:t>③自己设计对其他表各输入1</w:t>
      </w:r>
      <w:r>
        <w:rPr>
          <w:rFonts w:ascii="宋体" w:hAnsi="宋体"/>
          <w:sz w:val="24"/>
        </w:rPr>
        <w:t>条记录</w:t>
      </w:r>
    </w:p>
    <w:p w14:paraId="6D3A1CA7" w14:textId="77777777" w:rsidR="0075764C" w:rsidRPr="0075764C" w:rsidRDefault="0075764C" w:rsidP="008B229F">
      <w:pPr>
        <w:ind w:firstLineChars="100" w:firstLine="240"/>
        <w:rPr>
          <w:rFonts w:ascii="黑体" w:eastAsia="黑体"/>
          <w:color w:val="000000"/>
          <w:sz w:val="24"/>
        </w:rPr>
      </w:pPr>
    </w:p>
    <w:p w14:paraId="696A3245" w14:textId="77777777" w:rsidR="0075764C" w:rsidRDefault="0075764C" w:rsidP="0075764C">
      <w:pPr>
        <w:ind w:firstLineChars="225" w:firstLine="540"/>
        <w:jc w:val="center"/>
        <w:rPr>
          <w:rFonts w:ascii="宋体" w:hAnsi="宋体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2-3 </w:t>
      </w:r>
      <w:r w:rsidR="00FA00B0">
        <w:rPr>
          <w:rFonts w:hint="eastAsia"/>
          <w:color w:val="000000"/>
          <w:sz w:val="24"/>
        </w:rPr>
        <w:t>其他表</w:t>
      </w:r>
      <w:r>
        <w:rPr>
          <w:rFonts w:hint="eastAsia"/>
          <w:color w:val="000000"/>
          <w:sz w:val="24"/>
        </w:rPr>
        <w:t>数据录入窗口图</w:t>
      </w:r>
    </w:p>
    <w:p w14:paraId="2A1767CB" w14:textId="77777777" w:rsidR="00812C76" w:rsidRDefault="00903576" w:rsidP="001A1322">
      <w:pPr>
        <w:ind w:firstLineChars="500" w:firstLine="1200"/>
        <w:rPr>
          <w:rFonts w:ascii="黑体" w:eastAsia="黑体"/>
          <w:color w:val="000000"/>
          <w:sz w:val="24"/>
        </w:rPr>
      </w:pPr>
      <w:r>
        <w:rPr>
          <w:rFonts w:ascii="黑体" w:eastAsia="黑体"/>
          <w:noProof/>
          <w:color w:val="000000"/>
          <w:sz w:val="24"/>
        </w:rPr>
        <w:drawing>
          <wp:inline distT="0" distB="0" distL="0" distR="0" wp14:anchorId="376EDF1C" wp14:editId="3371F829">
            <wp:extent cx="6120130" cy="2890520"/>
            <wp:effectExtent l="0" t="0" r="0" b="5080"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82E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B1B5" w14:textId="77777777" w:rsidR="00812C76" w:rsidRDefault="00812C76" w:rsidP="008B229F">
      <w:pPr>
        <w:rPr>
          <w:color w:val="000000"/>
          <w:sz w:val="24"/>
        </w:rPr>
      </w:pPr>
    </w:p>
    <w:p w14:paraId="12AF5A3A" w14:textId="77777777" w:rsidR="008B229F" w:rsidRDefault="008B229F" w:rsidP="008B229F">
      <w:pPr>
        <w:ind w:firstLineChars="100" w:firstLine="240"/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3．</w:t>
      </w:r>
      <w:r w:rsidR="00FA00B0">
        <w:rPr>
          <w:rFonts w:ascii="黑体" w:eastAsia="黑体" w:hint="eastAsia"/>
          <w:color w:val="000000"/>
          <w:sz w:val="24"/>
        </w:rPr>
        <w:t>数据库</w:t>
      </w:r>
      <w:r>
        <w:rPr>
          <w:rFonts w:ascii="黑体" w:eastAsia="黑体" w:hint="eastAsia"/>
          <w:color w:val="000000"/>
          <w:sz w:val="24"/>
        </w:rPr>
        <w:t>备份</w:t>
      </w:r>
      <w:r w:rsidR="00FA00B0">
        <w:rPr>
          <w:rFonts w:ascii="黑体" w:eastAsia="黑体" w:hint="eastAsia"/>
          <w:color w:val="000000"/>
          <w:sz w:val="24"/>
        </w:rPr>
        <w:t>与</w:t>
      </w:r>
      <w:r>
        <w:rPr>
          <w:rFonts w:ascii="黑体" w:eastAsia="黑体" w:hint="eastAsia"/>
          <w:color w:val="000000"/>
          <w:sz w:val="24"/>
        </w:rPr>
        <w:t>还原</w:t>
      </w:r>
    </w:p>
    <w:p w14:paraId="6C252501" w14:textId="77777777" w:rsidR="008B229F" w:rsidRPr="00FA00B0" w:rsidRDefault="008B229F" w:rsidP="008B229F">
      <w:pPr>
        <w:ind w:leftChars="171" w:left="359"/>
      </w:pPr>
      <w:r w:rsidRPr="00FA00B0">
        <w:rPr>
          <w:rFonts w:hint="eastAsia"/>
        </w:rPr>
        <w:t xml:space="preserve"> </w:t>
      </w:r>
      <w:r w:rsidR="00FA00B0" w:rsidRPr="00FA00B0">
        <w:rPr>
          <w:rFonts w:ascii="宋体" w:hAnsi="宋体" w:hint="eastAsia"/>
          <w:sz w:val="24"/>
        </w:rPr>
        <w:t>①</w:t>
      </w:r>
      <w:r w:rsidRPr="00FA00B0">
        <w:rPr>
          <w:rFonts w:eastAsia="楷体_GB2312" w:hint="eastAsia"/>
          <w:bCs/>
          <w:color w:val="000000"/>
          <w:sz w:val="24"/>
        </w:rPr>
        <w:t>数据库的备份：</w:t>
      </w:r>
    </w:p>
    <w:p w14:paraId="68099192" w14:textId="77777777" w:rsidR="00812C76" w:rsidRDefault="00812C76" w:rsidP="00B767B7">
      <w:pPr>
        <w:jc w:val="center"/>
        <w:rPr>
          <w:color w:val="000000"/>
          <w:sz w:val="24"/>
        </w:rPr>
      </w:pPr>
    </w:p>
    <w:p w14:paraId="522271C5" w14:textId="77777777" w:rsidR="00812C76" w:rsidRDefault="00812C76" w:rsidP="00B767B7">
      <w:pPr>
        <w:jc w:val="center"/>
        <w:rPr>
          <w:color w:val="000000"/>
          <w:sz w:val="24"/>
        </w:rPr>
      </w:pPr>
    </w:p>
    <w:p w14:paraId="0E736358" w14:textId="77777777" w:rsidR="00812C76" w:rsidRDefault="00812C76" w:rsidP="00812C76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 w:rsidR="0075764C"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-</w:t>
      </w:r>
      <w:r w:rsidR="0075764C"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数据库备份完成窗口图</w:t>
      </w:r>
    </w:p>
    <w:p w14:paraId="7BB6D319" w14:textId="77777777" w:rsidR="001A1322" w:rsidRDefault="004F12D4" w:rsidP="008B229F">
      <w:pPr>
        <w:ind w:leftChars="171" w:left="359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3649FF35" wp14:editId="4FD06494">
            <wp:extent cx="6120130" cy="1624330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CBD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65C3" w14:textId="77777777" w:rsidR="008B229F" w:rsidRPr="00FA00B0" w:rsidRDefault="00FA00B0" w:rsidP="00FA00B0">
      <w:pPr>
        <w:ind w:firstLineChars="200" w:firstLine="480"/>
        <w:jc w:val="left"/>
        <w:rPr>
          <w:rFonts w:eastAsia="楷体_GB2312"/>
          <w:bCs/>
          <w:color w:val="000000"/>
          <w:sz w:val="24"/>
        </w:rPr>
      </w:pPr>
      <w:r w:rsidRPr="00FA00B0">
        <w:rPr>
          <w:rFonts w:ascii="宋体" w:hAnsi="宋体"/>
          <w:sz w:val="24"/>
        </w:rPr>
        <w:fldChar w:fldCharType="begin"/>
      </w:r>
      <w:r w:rsidRPr="00FA00B0">
        <w:rPr>
          <w:rFonts w:ascii="宋体" w:hAnsi="宋体"/>
          <w:sz w:val="24"/>
        </w:rPr>
        <w:instrText xml:space="preserve"> </w:instrText>
      </w:r>
      <w:r w:rsidRPr="00FA00B0">
        <w:rPr>
          <w:rFonts w:ascii="宋体" w:hAnsi="宋体" w:hint="eastAsia"/>
          <w:sz w:val="24"/>
        </w:rPr>
        <w:instrText>= 2 \* GB3</w:instrText>
      </w:r>
      <w:r w:rsidRPr="00FA00B0">
        <w:rPr>
          <w:rFonts w:ascii="宋体" w:hAnsi="宋体"/>
          <w:sz w:val="24"/>
        </w:rPr>
        <w:instrText xml:space="preserve"> </w:instrText>
      </w:r>
      <w:r w:rsidRPr="00FA00B0">
        <w:rPr>
          <w:rFonts w:ascii="宋体" w:hAnsi="宋体"/>
          <w:sz w:val="24"/>
        </w:rPr>
        <w:fldChar w:fldCharType="separate"/>
      </w:r>
      <w:r w:rsidRPr="00FA00B0">
        <w:rPr>
          <w:rFonts w:ascii="宋体" w:hAnsi="宋体" w:hint="eastAsia"/>
          <w:noProof/>
          <w:sz w:val="24"/>
        </w:rPr>
        <w:t>②</w:t>
      </w:r>
      <w:r w:rsidRPr="00FA00B0">
        <w:rPr>
          <w:rFonts w:ascii="宋体" w:hAnsi="宋体"/>
          <w:sz w:val="24"/>
        </w:rPr>
        <w:fldChar w:fldCharType="end"/>
      </w:r>
      <w:r w:rsidR="008B229F" w:rsidRPr="00FA00B0">
        <w:rPr>
          <w:rFonts w:eastAsia="楷体_GB2312" w:hint="eastAsia"/>
          <w:bCs/>
          <w:color w:val="000000"/>
          <w:sz w:val="24"/>
        </w:rPr>
        <w:t>数据库的还原</w:t>
      </w:r>
    </w:p>
    <w:p w14:paraId="75C5B118" w14:textId="77777777" w:rsidR="00812C76" w:rsidRDefault="00812C76" w:rsidP="00B767B7">
      <w:pPr>
        <w:jc w:val="center"/>
        <w:rPr>
          <w:rFonts w:eastAsia="楷体_GB2312"/>
          <w:b/>
          <w:bCs/>
          <w:color w:val="000000"/>
          <w:sz w:val="24"/>
        </w:rPr>
      </w:pPr>
    </w:p>
    <w:p w14:paraId="3C27DBF5" w14:textId="77777777" w:rsidR="00B767B7" w:rsidRDefault="00B767B7" w:rsidP="00B767B7">
      <w:pPr>
        <w:jc w:val="center"/>
        <w:rPr>
          <w:color w:val="000000"/>
          <w:sz w:val="24"/>
        </w:rPr>
      </w:pPr>
    </w:p>
    <w:p w14:paraId="602E11C1" w14:textId="77777777" w:rsidR="00812C76" w:rsidRDefault="00812C76" w:rsidP="00812C76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 w:rsidR="0075764C"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-</w:t>
      </w:r>
      <w:r w:rsidR="0075764C"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数据库还原完成窗口图</w:t>
      </w:r>
    </w:p>
    <w:p w14:paraId="626C0B74" w14:textId="77777777" w:rsidR="001A1322" w:rsidRDefault="004F12D4" w:rsidP="001A1322">
      <w:pPr>
        <w:ind w:firstLineChars="200" w:firstLine="422"/>
        <w:jc w:val="left"/>
        <w:rPr>
          <w:b/>
        </w:rPr>
      </w:pPr>
      <w:r>
        <w:rPr>
          <w:b/>
          <w:noProof/>
        </w:rPr>
        <w:drawing>
          <wp:inline distT="0" distB="0" distL="0" distR="0" wp14:anchorId="08AF50D2" wp14:editId="48BC2D9A">
            <wp:extent cx="6120130" cy="177292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C84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4205" w14:textId="77777777" w:rsidR="008B229F" w:rsidRDefault="001A1322" w:rsidP="001A1322">
      <w:pPr>
        <w:ind w:firstLineChars="150" w:firstLine="422"/>
        <w:jc w:val="left"/>
        <w:rPr>
          <w:b/>
        </w:rPr>
      </w:pPr>
      <w:r w:rsidRPr="005C784B">
        <w:rPr>
          <w:rFonts w:eastAsia="楷体_GB2312" w:hint="eastAsia"/>
          <w:b/>
          <w:bCs/>
          <w:sz w:val="28"/>
        </w:rPr>
        <w:t>三．实验小结</w:t>
      </w:r>
    </w:p>
    <w:p w14:paraId="4872F570" w14:textId="77777777" w:rsidR="0073794A" w:rsidRPr="0073794A" w:rsidRDefault="0073794A" w:rsidP="0073794A">
      <w:pPr>
        <w:pStyle w:val="a0"/>
        <w:ind w:firstLine="422"/>
        <w:rPr>
          <w:b/>
          <w:bCs/>
        </w:rPr>
      </w:pPr>
      <w:r w:rsidRPr="0073794A">
        <w:rPr>
          <w:rFonts w:hint="eastAsia"/>
          <w:b/>
          <w:bCs/>
        </w:rPr>
        <w:t>遇到的问题及解决方法</w:t>
      </w:r>
    </w:p>
    <w:p w14:paraId="66288E51" w14:textId="0A5EA0C6" w:rsidR="0073794A" w:rsidRDefault="0073794A" w:rsidP="0073794A">
      <w:pPr>
        <w:pStyle w:val="a0"/>
        <w:ind w:firstLine="420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：连接到</w:t>
      </w:r>
      <w:r>
        <w:rPr>
          <w:rFonts w:hint="eastAsia"/>
        </w:rPr>
        <w:t>SQL Server</w:t>
      </w:r>
      <w:r>
        <w:rPr>
          <w:rFonts w:hint="eastAsia"/>
        </w:rPr>
        <w:t>时出现超时错误</w:t>
      </w:r>
    </w:p>
    <w:p w14:paraId="3CE8B1D6" w14:textId="77777777" w:rsidR="0073794A" w:rsidRDefault="0073794A" w:rsidP="0073794A">
      <w:pPr>
        <w:pStyle w:val="a0"/>
        <w:ind w:firstLine="420"/>
      </w:pPr>
      <w:r>
        <w:rPr>
          <w:rFonts w:hint="eastAsia"/>
        </w:rPr>
        <w:t>原因：网络问题或服务器配置不正确。</w:t>
      </w:r>
    </w:p>
    <w:p w14:paraId="45FB349C" w14:textId="77777777" w:rsidR="0073794A" w:rsidRDefault="0073794A" w:rsidP="0073794A">
      <w:pPr>
        <w:pStyle w:val="a0"/>
        <w:ind w:firstLine="420"/>
      </w:pPr>
      <w:r>
        <w:rPr>
          <w:rFonts w:hint="eastAsia"/>
        </w:rPr>
        <w:t>解决方法：检查网络连接，确保</w:t>
      </w:r>
      <w:r>
        <w:rPr>
          <w:rFonts w:hint="eastAsia"/>
        </w:rPr>
        <w:t>SQL Server</w:t>
      </w:r>
      <w:r>
        <w:rPr>
          <w:rFonts w:hint="eastAsia"/>
        </w:rPr>
        <w:t>服务正在运行。验证连接字符串中的服务器名称和实例名称正确无误。</w:t>
      </w:r>
    </w:p>
    <w:p w14:paraId="0C710EA9" w14:textId="6B4A7C68" w:rsidR="0073794A" w:rsidRDefault="0073794A" w:rsidP="0073794A">
      <w:pPr>
        <w:pStyle w:val="a0"/>
        <w:ind w:firstLine="420"/>
      </w:pPr>
      <w:r>
        <w:rPr>
          <w:rFonts w:hint="eastAsia"/>
        </w:rPr>
        <w:t>问题二：创建表时遇到数据类型不匹配错误</w:t>
      </w:r>
    </w:p>
    <w:p w14:paraId="684C23C3" w14:textId="77777777" w:rsidR="0073794A" w:rsidRDefault="0073794A" w:rsidP="0073794A">
      <w:pPr>
        <w:pStyle w:val="a0"/>
        <w:ind w:firstLine="420"/>
      </w:pPr>
      <w:r>
        <w:rPr>
          <w:rFonts w:hint="eastAsia"/>
        </w:rPr>
        <w:t>原因：</w:t>
      </w:r>
      <w:r>
        <w:rPr>
          <w:rFonts w:hint="eastAsia"/>
        </w:rPr>
        <w:t>SQL</w:t>
      </w:r>
      <w:r>
        <w:rPr>
          <w:rFonts w:hint="eastAsia"/>
        </w:rPr>
        <w:t>语句中的数据类型定义错误。</w:t>
      </w:r>
    </w:p>
    <w:p w14:paraId="4C04DCC9" w14:textId="77777777" w:rsidR="0073794A" w:rsidRDefault="0073794A" w:rsidP="0073794A">
      <w:pPr>
        <w:pStyle w:val="a0"/>
        <w:ind w:firstLine="420"/>
      </w:pPr>
      <w:r>
        <w:rPr>
          <w:rFonts w:hint="eastAsia"/>
        </w:rPr>
        <w:t>解决方法：仔细检查</w:t>
      </w:r>
      <w:r>
        <w:rPr>
          <w:rFonts w:hint="eastAsia"/>
        </w:rPr>
        <w:t>SQL</w:t>
      </w:r>
      <w:r>
        <w:rPr>
          <w:rFonts w:hint="eastAsia"/>
        </w:rPr>
        <w:t>脚本，确保列的数据类型和长度定义正确。参考</w:t>
      </w:r>
      <w:r>
        <w:rPr>
          <w:rFonts w:hint="eastAsia"/>
        </w:rPr>
        <w:t>SQL Server</w:t>
      </w:r>
      <w:r>
        <w:rPr>
          <w:rFonts w:hint="eastAsia"/>
        </w:rPr>
        <w:t>的官方文档了解正确的数据类型定义。</w:t>
      </w:r>
    </w:p>
    <w:p w14:paraId="4571D69C" w14:textId="1B7110E6" w:rsidR="0073794A" w:rsidRPr="0073794A" w:rsidRDefault="0073794A" w:rsidP="0073794A">
      <w:pPr>
        <w:pStyle w:val="a0"/>
        <w:ind w:firstLine="420"/>
      </w:pPr>
      <w:r>
        <w:rPr>
          <w:rFonts w:hint="eastAsia"/>
        </w:rPr>
        <w:t>问题三：导入</w:t>
      </w:r>
      <w:r>
        <w:t>SQL</w:t>
      </w:r>
      <w:r>
        <w:rPr>
          <w:rFonts w:hint="eastAsia"/>
        </w:rPr>
        <w:t>脚本时错误</w:t>
      </w:r>
    </w:p>
    <w:p w14:paraId="3B42FFB4" w14:textId="3AD583E3" w:rsidR="0073794A" w:rsidRDefault="0073794A" w:rsidP="0073794A">
      <w:pPr>
        <w:pStyle w:val="a0"/>
        <w:ind w:firstLine="420"/>
      </w:pPr>
      <w:r>
        <w:rPr>
          <w:rFonts w:hint="eastAsia"/>
        </w:rPr>
        <w:t>原因：运行时应该选择对应正确的数据库。</w:t>
      </w:r>
    </w:p>
    <w:p w14:paraId="32F1B4B3" w14:textId="30F7D622" w:rsidR="002F684B" w:rsidRDefault="0073794A" w:rsidP="0073794A">
      <w:pPr>
        <w:pStyle w:val="a0"/>
        <w:ind w:firstLine="420"/>
      </w:pPr>
      <w:r>
        <w:rPr>
          <w:rFonts w:hint="eastAsia"/>
        </w:rPr>
        <w:t>解决方法：在运行</w:t>
      </w:r>
      <w:r>
        <w:rPr>
          <w:rFonts w:hint="eastAsia"/>
        </w:rPr>
        <w:t>SQL</w:t>
      </w:r>
      <w:r>
        <w:rPr>
          <w:rFonts w:hint="eastAsia"/>
        </w:rPr>
        <w:t>脚本的时候</w:t>
      </w:r>
      <w:r>
        <w:rPr>
          <w:rFonts w:hint="eastAsia"/>
        </w:rPr>
        <w:t xml:space="preserve"> </w:t>
      </w:r>
      <w:r>
        <w:rPr>
          <w:rFonts w:hint="eastAsia"/>
        </w:rPr>
        <w:t>，选择正确的金融数据库</w:t>
      </w:r>
      <w:r w:rsidR="006A6515">
        <w:rPr>
          <w:rFonts w:hint="eastAsia"/>
        </w:rPr>
        <w:t>。</w:t>
      </w:r>
    </w:p>
    <w:p w14:paraId="6EDF22E3" w14:textId="77777777" w:rsidR="00AF7604" w:rsidRPr="00AF7604" w:rsidRDefault="00AF7604" w:rsidP="00AF7604">
      <w:pPr>
        <w:pStyle w:val="a0"/>
        <w:ind w:firstLine="422"/>
        <w:rPr>
          <w:b/>
          <w:bCs/>
        </w:rPr>
      </w:pPr>
      <w:r w:rsidRPr="00AF7604">
        <w:rPr>
          <w:rFonts w:hint="eastAsia"/>
          <w:b/>
          <w:bCs/>
        </w:rPr>
        <w:t>总结</w:t>
      </w:r>
    </w:p>
    <w:p w14:paraId="62EF0B0B" w14:textId="28A0992F" w:rsidR="00AF7604" w:rsidRPr="0043358B" w:rsidRDefault="00AF7604" w:rsidP="00AF7604">
      <w:pPr>
        <w:pStyle w:val="a0"/>
        <w:ind w:firstLine="420"/>
      </w:pPr>
      <w:r>
        <w:rPr>
          <w:rFonts w:hint="eastAsia"/>
        </w:rPr>
        <w:t>通过本次实验，我们熟练掌握了使用</w:t>
      </w:r>
      <w:r>
        <w:rPr>
          <w:rFonts w:hint="eastAsia"/>
        </w:rPr>
        <w:t>SQL Server Management Studio</w:t>
      </w:r>
      <w:r>
        <w:rPr>
          <w:rFonts w:hint="eastAsia"/>
        </w:rPr>
        <w:t>管理数据库对象、创建和管理数据库及数据表的方法。同时，我们学习了如何导入和导出数据，以及进行数据库的备份和还原。在实验过程中，遇到的问题通过仔细排查和验证得到了有效解决，增强了我们的实际操作能力和问题解决能力。</w:t>
      </w:r>
    </w:p>
    <w:sectPr w:rsidR="00AF7604" w:rsidRPr="0043358B" w:rsidSect="0055739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B2E819" w14:textId="77777777" w:rsidR="00B529BC" w:rsidRDefault="00B529BC" w:rsidP="00C47047">
      <w:pPr>
        <w:ind w:firstLine="420"/>
      </w:pPr>
      <w:r>
        <w:separator/>
      </w:r>
    </w:p>
  </w:endnote>
  <w:endnote w:type="continuationSeparator" w:id="0">
    <w:p w14:paraId="068FAC7E" w14:textId="77777777" w:rsidR="00B529BC" w:rsidRDefault="00B529BC" w:rsidP="00C4704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D152D" w14:textId="77777777" w:rsidR="00B529BC" w:rsidRDefault="00B529BC" w:rsidP="00C47047">
      <w:pPr>
        <w:ind w:firstLine="420"/>
      </w:pPr>
      <w:r>
        <w:separator/>
      </w:r>
    </w:p>
  </w:footnote>
  <w:footnote w:type="continuationSeparator" w:id="0">
    <w:p w14:paraId="4241833B" w14:textId="77777777" w:rsidR="00B529BC" w:rsidRDefault="00B529BC" w:rsidP="00C4704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6CA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" w15:restartNumberingAfterBreak="0">
    <w:nsid w:val="17C46FA4"/>
    <w:multiLevelType w:val="hybridMultilevel"/>
    <w:tmpl w:val="589E1C4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F4348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" w15:restartNumberingAfterBreak="0">
    <w:nsid w:val="1D057A62"/>
    <w:multiLevelType w:val="multilevel"/>
    <w:tmpl w:val="A76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23575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5" w15:restartNumberingAfterBreak="0">
    <w:nsid w:val="28876F78"/>
    <w:multiLevelType w:val="multilevel"/>
    <w:tmpl w:val="408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9B39D4"/>
    <w:multiLevelType w:val="multilevel"/>
    <w:tmpl w:val="A92464D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2FD966D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 w15:restartNumberingAfterBreak="0">
    <w:nsid w:val="354144F5"/>
    <w:multiLevelType w:val="multilevel"/>
    <w:tmpl w:val="70F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664FAA"/>
    <w:multiLevelType w:val="multilevel"/>
    <w:tmpl w:val="04F445E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D6149A4"/>
    <w:multiLevelType w:val="multilevel"/>
    <w:tmpl w:val="15D86C0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 w15:restartNumberingAfterBreak="0">
    <w:nsid w:val="51684684"/>
    <w:multiLevelType w:val="multilevel"/>
    <w:tmpl w:val="0AB89C7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554D4243"/>
    <w:multiLevelType w:val="multilevel"/>
    <w:tmpl w:val="780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CA33FA"/>
    <w:multiLevelType w:val="multilevel"/>
    <w:tmpl w:val="52A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843E75"/>
    <w:multiLevelType w:val="multilevel"/>
    <w:tmpl w:val="D2B29EB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pStyle w:val="2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pStyle w:val="4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 w15:restartNumberingAfterBreak="0">
    <w:nsid w:val="636F63B5"/>
    <w:multiLevelType w:val="multilevel"/>
    <w:tmpl w:val="A1D2A5B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 w15:restartNumberingAfterBreak="0">
    <w:nsid w:val="72685130"/>
    <w:multiLevelType w:val="multilevel"/>
    <w:tmpl w:val="E436963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72FC0268"/>
    <w:multiLevelType w:val="multilevel"/>
    <w:tmpl w:val="665646A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524944984">
    <w:abstractNumId w:val="15"/>
  </w:num>
  <w:num w:numId="2" w16cid:durableId="1817065890">
    <w:abstractNumId w:val="6"/>
  </w:num>
  <w:num w:numId="3" w16cid:durableId="8337958">
    <w:abstractNumId w:val="18"/>
  </w:num>
  <w:num w:numId="4" w16cid:durableId="1379277953">
    <w:abstractNumId w:val="11"/>
  </w:num>
  <w:num w:numId="5" w16cid:durableId="2020964972">
    <w:abstractNumId w:val="16"/>
  </w:num>
  <w:num w:numId="6" w16cid:durableId="1153522122">
    <w:abstractNumId w:val="4"/>
  </w:num>
  <w:num w:numId="7" w16cid:durableId="2142578912">
    <w:abstractNumId w:val="2"/>
  </w:num>
  <w:num w:numId="8" w16cid:durableId="1150488624">
    <w:abstractNumId w:val="0"/>
  </w:num>
  <w:num w:numId="9" w16cid:durableId="2043817178">
    <w:abstractNumId w:val="7"/>
  </w:num>
  <w:num w:numId="10" w16cid:durableId="224031818">
    <w:abstractNumId w:val="12"/>
  </w:num>
  <w:num w:numId="11" w16cid:durableId="685789703">
    <w:abstractNumId w:val="9"/>
  </w:num>
  <w:num w:numId="12" w16cid:durableId="1165975010">
    <w:abstractNumId w:val="17"/>
  </w:num>
  <w:num w:numId="13" w16cid:durableId="67926414">
    <w:abstractNumId w:val="1"/>
  </w:num>
  <w:num w:numId="14" w16cid:durableId="893272383">
    <w:abstractNumId w:val="10"/>
  </w:num>
  <w:num w:numId="15" w16cid:durableId="1904290369">
    <w:abstractNumId w:val="3"/>
  </w:num>
  <w:num w:numId="16" w16cid:durableId="536619859">
    <w:abstractNumId w:val="8"/>
  </w:num>
  <w:num w:numId="17" w16cid:durableId="911696462">
    <w:abstractNumId w:val="13"/>
  </w:num>
  <w:num w:numId="18" w16cid:durableId="477770547">
    <w:abstractNumId w:val="5"/>
  </w:num>
  <w:num w:numId="19" w16cid:durableId="493759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B77"/>
    <w:rsid w:val="000073DF"/>
    <w:rsid w:val="00010C2E"/>
    <w:rsid w:val="0001475D"/>
    <w:rsid w:val="00033B73"/>
    <w:rsid w:val="000441C0"/>
    <w:rsid w:val="00054C98"/>
    <w:rsid w:val="00061FB3"/>
    <w:rsid w:val="00063970"/>
    <w:rsid w:val="00090F59"/>
    <w:rsid w:val="00092FE9"/>
    <w:rsid w:val="000B0DEB"/>
    <w:rsid w:val="000C0935"/>
    <w:rsid w:val="000C4DE4"/>
    <w:rsid w:val="0012389C"/>
    <w:rsid w:val="00134549"/>
    <w:rsid w:val="00155C3B"/>
    <w:rsid w:val="0016365F"/>
    <w:rsid w:val="00185350"/>
    <w:rsid w:val="00195C6F"/>
    <w:rsid w:val="001966B9"/>
    <w:rsid w:val="001A1322"/>
    <w:rsid w:val="001A4092"/>
    <w:rsid w:val="001B71F5"/>
    <w:rsid w:val="001C2D4B"/>
    <w:rsid w:val="001D7DD4"/>
    <w:rsid w:val="001E06A4"/>
    <w:rsid w:val="001E3998"/>
    <w:rsid w:val="001E455C"/>
    <w:rsid w:val="001E6D75"/>
    <w:rsid w:val="001F371C"/>
    <w:rsid w:val="00203609"/>
    <w:rsid w:val="0026240C"/>
    <w:rsid w:val="00283EF0"/>
    <w:rsid w:val="00293B1E"/>
    <w:rsid w:val="002B1850"/>
    <w:rsid w:val="002E24FA"/>
    <w:rsid w:val="002E5912"/>
    <w:rsid w:val="002F5FDB"/>
    <w:rsid w:val="002F684B"/>
    <w:rsid w:val="003010F3"/>
    <w:rsid w:val="00334335"/>
    <w:rsid w:val="00351E89"/>
    <w:rsid w:val="00351F16"/>
    <w:rsid w:val="00353B7F"/>
    <w:rsid w:val="00356436"/>
    <w:rsid w:val="0036030D"/>
    <w:rsid w:val="00362F35"/>
    <w:rsid w:val="00364ADE"/>
    <w:rsid w:val="00390052"/>
    <w:rsid w:val="003A5B9C"/>
    <w:rsid w:val="003A6953"/>
    <w:rsid w:val="003C6F41"/>
    <w:rsid w:val="00407727"/>
    <w:rsid w:val="004145CC"/>
    <w:rsid w:val="004258D2"/>
    <w:rsid w:val="00430125"/>
    <w:rsid w:val="0043358B"/>
    <w:rsid w:val="004415A9"/>
    <w:rsid w:val="004615FE"/>
    <w:rsid w:val="00463B34"/>
    <w:rsid w:val="004811D7"/>
    <w:rsid w:val="00491BBC"/>
    <w:rsid w:val="004C2412"/>
    <w:rsid w:val="004F12D4"/>
    <w:rsid w:val="00533FE6"/>
    <w:rsid w:val="00535D74"/>
    <w:rsid w:val="0053616E"/>
    <w:rsid w:val="00556B83"/>
    <w:rsid w:val="00557396"/>
    <w:rsid w:val="0056043E"/>
    <w:rsid w:val="00561E68"/>
    <w:rsid w:val="00561F5F"/>
    <w:rsid w:val="005665E4"/>
    <w:rsid w:val="005A6092"/>
    <w:rsid w:val="005E05E3"/>
    <w:rsid w:val="005E403A"/>
    <w:rsid w:val="005F17AA"/>
    <w:rsid w:val="006038A7"/>
    <w:rsid w:val="00610AA0"/>
    <w:rsid w:val="006175F2"/>
    <w:rsid w:val="006278AF"/>
    <w:rsid w:val="006359A3"/>
    <w:rsid w:val="00640AAA"/>
    <w:rsid w:val="006452E6"/>
    <w:rsid w:val="0066400C"/>
    <w:rsid w:val="0067091B"/>
    <w:rsid w:val="00697211"/>
    <w:rsid w:val="006A6515"/>
    <w:rsid w:val="006B6B65"/>
    <w:rsid w:val="006C075F"/>
    <w:rsid w:val="006D770E"/>
    <w:rsid w:val="006E2FA4"/>
    <w:rsid w:val="006E6585"/>
    <w:rsid w:val="006F12D9"/>
    <w:rsid w:val="006F7847"/>
    <w:rsid w:val="00706A19"/>
    <w:rsid w:val="0073794A"/>
    <w:rsid w:val="00742CA0"/>
    <w:rsid w:val="00744951"/>
    <w:rsid w:val="00747171"/>
    <w:rsid w:val="007553D9"/>
    <w:rsid w:val="0075764C"/>
    <w:rsid w:val="00766BC4"/>
    <w:rsid w:val="007772CC"/>
    <w:rsid w:val="0078235D"/>
    <w:rsid w:val="007A712C"/>
    <w:rsid w:val="007B6BF8"/>
    <w:rsid w:val="007D5EF5"/>
    <w:rsid w:val="007F754F"/>
    <w:rsid w:val="007F75B5"/>
    <w:rsid w:val="00802B77"/>
    <w:rsid w:val="008034B0"/>
    <w:rsid w:val="0080402C"/>
    <w:rsid w:val="008101DF"/>
    <w:rsid w:val="00812C76"/>
    <w:rsid w:val="00822B3A"/>
    <w:rsid w:val="008346A7"/>
    <w:rsid w:val="0083554E"/>
    <w:rsid w:val="00843FE9"/>
    <w:rsid w:val="00845BC7"/>
    <w:rsid w:val="008565AA"/>
    <w:rsid w:val="008628F3"/>
    <w:rsid w:val="00877FCD"/>
    <w:rsid w:val="008A0807"/>
    <w:rsid w:val="008A59DD"/>
    <w:rsid w:val="008B229F"/>
    <w:rsid w:val="008C7BFB"/>
    <w:rsid w:val="008E77EE"/>
    <w:rsid w:val="00903576"/>
    <w:rsid w:val="009066C4"/>
    <w:rsid w:val="00910F61"/>
    <w:rsid w:val="009242F4"/>
    <w:rsid w:val="00926047"/>
    <w:rsid w:val="00926F7A"/>
    <w:rsid w:val="0093192C"/>
    <w:rsid w:val="009646DE"/>
    <w:rsid w:val="00995141"/>
    <w:rsid w:val="009A245E"/>
    <w:rsid w:val="009B1CC2"/>
    <w:rsid w:val="009B7449"/>
    <w:rsid w:val="009C2030"/>
    <w:rsid w:val="009C66F6"/>
    <w:rsid w:val="009E4EFD"/>
    <w:rsid w:val="009F1E60"/>
    <w:rsid w:val="009F2675"/>
    <w:rsid w:val="00A06CDA"/>
    <w:rsid w:val="00A07448"/>
    <w:rsid w:val="00A11A94"/>
    <w:rsid w:val="00A13E1B"/>
    <w:rsid w:val="00A2405C"/>
    <w:rsid w:val="00A431BB"/>
    <w:rsid w:val="00A60556"/>
    <w:rsid w:val="00A80E2F"/>
    <w:rsid w:val="00A824CC"/>
    <w:rsid w:val="00A83E96"/>
    <w:rsid w:val="00A9015C"/>
    <w:rsid w:val="00A944D6"/>
    <w:rsid w:val="00AB213B"/>
    <w:rsid w:val="00AD62BD"/>
    <w:rsid w:val="00AE2EFF"/>
    <w:rsid w:val="00AE67BD"/>
    <w:rsid w:val="00AF7604"/>
    <w:rsid w:val="00B01A1D"/>
    <w:rsid w:val="00B074C3"/>
    <w:rsid w:val="00B529BC"/>
    <w:rsid w:val="00B548E5"/>
    <w:rsid w:val="00B66681"/>
    <w:rsid w:val="00B66EF4"/>
    <w:rsid w:val="00B767B7"/>
    <w:rsid w:val="00BC29B7"/>
    <w:rsid w:val="00C06070"/>
    <w:rsid w:val="00C10C41"/>
    <w:rsid w:val="00C30B26"/>
    <w:rsid w:val="00C46E93"/>
    <w:rsid w:val="00C47047"/>
    <w:rsid w:val="00C47E16"/>
    <w:rsid w:val="00C551E3"/>
    <w:rsid w:val="00C5734C"/>
    <w:rsid w:val="00C67BBC"/>
    <w:rsid w:val="00C7678B"/>
    <w:rsid w:val="00C909EC"/>
    <w:rsid w:val="00CA6B28"/>
    <w:rsid w:val="00CB27D1"/>
    <w:rsid w:val="00CC6EEB"/>
    <w:rsid w:val="00CC74E0"/>
    <w:rsid w:val="00CD082A"/>
    <w:rsid w:val="00D10EE2"/>
    <w:rsid w:val="00D2544E"/>
    <w:rsid w:val="00D35141"/>
    <w:rsid w:val="00D41735"/>
    <w:rsid w:val="00D417DA"/>
    <w:rsid w:val="00D44C12"/>
    <w:rsid w:val="00D669A3"/>
    <w:rsid w:val="00D67BBB"/>
    <w:rsid w:val="00D71A3D"/>
    <w:rsid w:val="00D722B9"/>
    <w:rsid w:val="00D825C4"/>
    <w:rsid w:val="00DB0CAF"/>
    <w:rsid w:val="00DE063C"/>
    <w:rsid w:val="00DF4792"/>
    <w:rsid w:val="00E11098"/>
    <w:rsid w:val="00E40B86"/>
    <w:rsid w:val="00E45A2E"/>
    <w:rsid w:val="00E628CB"/>
    <w:rsid w:val="00E81466"/>
    <w:rsid w:val="00EB0C53"/>
    <w:rsid w:val="00EB4756"/>
    <w:rsid w:val="00EE31F5"/>
    <w:rsid w:val="00EE6E9B"/>
    <w:rsid w:val="00EF71CF"/>
    <w:rsid w:val="00F00F50"/>
    <w:rsid w:val="00F14C75"/>
    <w:rsid w:val="00F32D4F"/>
    <w:rsid w:val="00F45B28"/>
    <w:rsid w:val="00F50832"/>
    <w:rsid w:val="00F630C1"/>
    <w:rsid w:val="00F63E03"/>
    <w:rsid w:val="00FA00B0"/>
    <w:rsid w:val="00FB545F"/>
    <w:rsid w:val="00FC0392"/>
    <w:rsid w:val="00FC3832"/>
    <w:rsid w:val="00FE4576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52370"/>
  <w15:docId w15:val="{9A75D742-E3A8-43E9-A997-5C9CBE4C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1C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1E06A4"/>
    <w:pPr>
      <w:keepNext/>
      <w:keepLines/>
      <w:numPr>
        <w:numId w:val="1"/>
      </w:numPr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qFormat/>
    <w:rsid w:val="001E06A4"/>
    <w:pPr>
      <w:keepNext/>
      <w:keepLines/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qFormat/>
    <w:rsid w:val="001E06A4"/>
    <w:pPr>
      <w:keepNext/>
      <w:keepLines/>
      <w:numPr>
        <w:ilvl w:val="2"/>
        <w:numId w:val="1"/>
      </w:numPr>
      <w:outlineLvl w:val="2"/>
    </w:pPr>
    <w:rPr>
      <w:b/>
      <w:bCs/>
      <w:sz w:val="24"/>
    </w:rPr>
  </w:style>
  <w:style w:type="paragraph" w:styleId="4">
    <w:name w:val="heading 4"/>
    <w:basedOn w:val="a"/>
    <w:next w:val="a0"/>
    <w:qFormat/>
    <w:rsid w:val="001E06A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6038A7"/>
    <w:rPr>
      <w:rFonts w:ascii="Arial" w:eastAsia="黑体" w:hAnsi="Arial" w:cs="Arial"/>
      <w:sz w:val="20"/>
      <w:szCs w:val="20"/>
    </w:rPr>
  </w:style>
  <w:style w:type="paragraph" w:styleId="a5">
    <w:name w:val="footnote text"/>
    <w:basedOn w:val="a"/>
    <w:semiHidden/>
    <w:rsid w:val="00C47047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47047"/>
    <w:rPr>
      <w:vertAlign w:val="superscript"/>
    </w:rPr>
  </w:style>
  <w:style w:type="paragraph" w:styleId="HTML">
    <w:name w:val="HTML Preformatted"/>
    <w:basedOn w:val="a"/>
    <w:rsid w:val="00FB54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文章正文"/>
    <w:basedOn w:val="a"/>
    <w:rsid w:val="009B1CC2"/>
    <w:pPr>
      <w:ind w:firstLineChars="200" w:firstLine="200"/>
    </w:pPr>
    <w:rPr>
      <w:szCs w:val="21"/>
    </w:rPr>
  </w:style>
  <w:style w:type="paragraph" w:customStyle="1" w:styleId="a7">
    <w:name w:val="文章标题"/>
    <w:basedOn w:val="a"/>
    <w:next w:val="a0"/>
    <w:rsid w:val="001E06A4"/>
    <w:pPr>
      <w:jc w:val="center"/>
    </w:pPr>
    <w:rPr>
      <w:b/>
      <w:sz w:val="30"/>
      <w:szCs w:val="30"/>
    </w:rPr>
  </w:style>
  <w:style w:type="paragraph" w:customStyle="1" w:styleId="a8">
    <w:name w:val="程序代码"/>
    <w:basedOn w:val="a0"/>
    <w:rsid w:val="00A824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200" w:left="200" w:rightChars="200" w:right="200" w:firstLineChars="0" w:firstLine="0"/>
    </w:pPr>
  </w:style>
  <w:style w:type="paragraph" w:customStyle="1" w:styleId="a9">
    <w:name w:val="居中图片"/>
    <w:basedOn w:val="a"/>
    <w:qFormat/>
    <w:rsid w:val="00334335"/>
    <w:pPr>
      <w:jc w:val="center"/>
    </w:pPr>
  </w:style>
  <w:style w:type="paragraph" w:styleId="aa">
    <w:name w:val="Balloon Text"/>
    <w:basedOn w:val="a"/>
    <w:link w:val="ab"/>
    <w:rsid w:val="008565AA"/>
    <w:rPr>
      <w:sz w:val="18"/>
      <w:szCs w:val="18"/>
    </w:rPr>
  </w:style>
  <w:style w:type="character" w:customStyle="1" w:styleId="ab">
    <w:name w:val="批注框文本 字符"/>
    <w:basedOn w:val="a1"/>
    <w:link w:val="aa"/>
    <w:rsid w:val="008565AA"/>
    <w:rPr>
      <w:kern w:val="2"/>
      <w:sz w:val="18"/>
      <w:szCs w:val="18"/>
    </w:rPr>
  </w:style>
  <w:style w:type="paragraph" w:styleId="ac">
    <w:name w:val="Plain Text"/>
    <w:basedOn w:val="a"/>
    <w:link w:val="ad"/>
    <w:rsid w:val="00FC3832"/>
    <w:rPr>
      <w:rFonts w:ascii="宋体" w:hAnsi="Courier New" w:cs="Courier New"/>
      <w:szCs w:val="21"/>
    </w:rPr>
  </w:style>
  <w:style w:type="character" w:customStyle="1" w:styleId="ad">
    <w:name w:val="纯文本 字符"/>
    <w:basedOn w:val="a1"/>
    <w:link w:val="ac"/>
    <w:rsid w:val="00FC3832"/>
    <w:rPr>
      <w:rFonts w:ascii="宋体" w:hAnsi="Courier New" w:cs="Courier New"/>
      <w:kern w:val="2"/>
      <w:sz w:val="21"/>
      <w:szCs w:val="21"/>
    </w:rPr>
  </w:style>
  <w:style w:type="paragraph" w:styleId="ae">
    <w:name w:val="header"/>
    <w:basedOn w:val="a"/>
    <w:link w:val="af"/>
    <w:rsid w:val="00092F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092FE9"/>
    <w:rPr>
      <w:kern w:val="2"/>
      <w:sz w:val="18"/>
      <w:szCs w:val="18"/>
    </w:rPr>
  </w:style>
  <w:style w:type="paragraph" w:styleId="af0">
    <w:name w:val="footer"/>
    <w:basedOn w:val="a"/>
    <w:link w:val="af1"/>
    <w:rsid w:val="00092F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092F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2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3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ference_db\&#23398;&#26415;&#25991;&#29486;\&#19979;&#36733;&#35770;&#25991;\&#31508;&#3576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笔记模板.dot</Template>
  <TotalTime>142</TotalTime>
  <Pages>4</Pages>
  <Words>160</Words>
  <Characters>916</Characters>
  <Application>Microsoft Office Word</Application>
  <DocSecurity>0</DocSecurity>
  <Lines>7</Lines>
  <Paragraphs>2</Paragraphs>
  <ScaleCrop>false</ScaleCrop>
  <Company>Microsoft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colacat neikui</cp:lastModifiedBy>
  <cp:revision>25</cp:revision>
  <dcterms:created xsi:type="dcterms:W3CDTF">2020-03-30T04:53:00Z</dcterms:created>
  <dcterms:modified xsi:type="dcterms:W3CDTF">2024-06-03T02:08:00Z</dcterms:modified>
</cp:coreProperties>
</file>